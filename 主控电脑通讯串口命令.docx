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94AA8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串口命令</w:t>
      </w:r>
    </w:p>
    <w:p w14:paraId="3AA6780A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1612084F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*IDN?</w:t>
      </w:r>
    </w:p>
    <w:p w14:paraId="7B921666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获取ID</w:t>
      </w:r>
    </w:p>
    <w:p w14:paraId="412AFDEE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119322C7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SENSORDATA?</w:t>
      </w:r>
    </w:p>
    <w:p w14:paraId="02B76617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读取传感器数据</w:t>
      </w:r>
    </w:p>
    <w:p w14:paraId="5AF7CA8E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1156D1B8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RESET</w:t>
      </w:r>
    </w:p>
    <w:p w14:paraId="2521709E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重启设备</w:t>
      </w:r>
    </w:p>
    <w:p w14:paraId="28F4F40F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0745FD3B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WARNINGON</w:t>
      </w:r>
    </w:p>
    <w:p w14:paraId="66B6E3CA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报警开启(测试)</w:t>
      </w:r>
    </w:p>
    <w:p w14:paraId="501FE64C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2AB90D47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WARNINGOFF</w:t>
      </w:r>
    </w:p>
    <w:p w14:paraId="791AFD4E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报警关闭(测试)</w:t>
      </w:r>
    </w:p>
    <w:p w14:paraId="6EF540B9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0D42E02F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PROTECTIONON</w:t>
      </w:r>
    </w:p>
    <w:p w14:paraId="5F8847E2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保护开启(测试)</w:t>
      </w:r>
    </w:p>
    <w:p w14:paraId="6611E471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35C04F4A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PROTECTIONOFF</w:t>
      </w:r>
    </w:p>
    <w:p w14:paraId="337C708C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保护关闭(测试)</w:t>
      </w:r>
    </w:p>
    <w:p w14:paraId="6FD88F30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5613B374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READCONFIG?</w:t>
      </w:r>
    </w:p>
    <w:p w14:paraId="7AA0EFE3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  <w:t>读取配置文件</w:t>
      </w:r>
    </w:p>
    <w:p w14:paraId="2CC33EE6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53219FA0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282A5654">
      <w:pPr>
        <w:rPr>
          <w:rFonts w:hint="eastAsia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33A727AB">
      <w:pPr>
        <w:rPr>
          <w:rFonts w:hint="default"/>
          <w:lang w:val="en-US" w:eastAsia="zh-CN"/>
        </w:rPr>
      </w:pPr>
      <w:bookmarkStart w:id="0" w:name="_GoBack"/>
      <w:bookmarkEnd w:id="0"/>
    </w:p>
    <w:p w14:paraId="299A7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2" name="图片 2" descr="CFG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FG说明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659B">
      <w:pPr>
        <w:rPr>
          <w:rFonts w:hint="default"/>
          <w:lang w:val="en-US" w:eastAsia="zh-CN"/>
        </w:rPr>
      </w:pPr>
    </w:p>
    <w:p w14:paraId="12485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示例配置：</w:t>
      </w:r>
    </w:p>
    <w:p w14:paraId="5B7A10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CONFIG:1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,0.95,0,45,90,12,120,15,100</w:t>
      </w:r>
    </w:p>
    <w:p w14:paraId="129D66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解析：屏幕向左，1毫欧，</w:t>
      </w:r>
      <w:r>
        <w:rPr>
          <w:rFonts w:hint="default"/>
          <w:lang w:val="en-US" w:eastAsia="zh-CN"/>
        </w:rPr>
        <w:t>电流校正系数</w:t>
      </w:r>
      <w:r>
        <w:rPr>
          <w:rFonts w:hint="eastAsia"/>
          <w:lang w:val="en-US" w:eastAsia="zh-CN"/>
        </w:rPr>
        <w:t>0.95，风扇控制类型自动，风扇开启温度45度，报警温度90，报警电流12A，报警超时间120秒，强制保护电流15A，强制保护温度100度</w:t>
      </w:r>
    </w:p>
    <w:p w14:paraId="07915F53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371F8EFC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p w14:paraId="6801184E">
      <w:pPr>
        <w:rPr>
          <w:rFonts w:hint="default" w:ascii="思源黑体 CN Medium" w:hAnsi="思源黑体 CN Medium" w:eastAsia="思源黑体 CN Medium" w:cs="思源黑体 CN Medium"/>
          <w:color w:val="auto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84D2D66"/>
    <w:rsid w:val="09284798"/>
    <w:rsid w:val="0F2B6FD9"/>
    <w:rsid w:val="10D71D2B"/>
    <w:rsid w:val="143E51EE"/>
    <w:rsid w:val="183C240D"/>
    <w:rsid w:val="1AA24D9F"/>
    <w:rsid w:val="1C031CE4"/>
    <w:rsid w:val="1DE037F0"/>
    <w:rsid w:val="21A56AE0"/>
    <w:rsid w:val="28DA2E89"/>
    <w:rsid w:val="296C737F"/>
    <w:rsid w:val="2A4254F9"/>
    <w:rsid w:val="2D1F32F4"/>
    <w:rsid w:val="323B4D81"/>
    <w:rsid w:val="345C6B26"/>
    <w:rsid w:val="34B70380"/>
    <w:rsid w:val="3AE174A3"/>
    <w:rsid w:val="43446334"/>
    <w:rsid w:val="44A84E71"/>
    <w:rsid w:val="477DCE1E"/>
    <w:rsid w:val="573E1E21"/>
    <w:rsid w:val="59777BEA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207A55"/>
    <w:rsid w:val="6FFF37D2"/>
    <w:rsid w:val="70DE2EF1"/>
    <w:rsid w:val="7C5F4108"/>
    <w:rsid w:val="7D733C3E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279</Words>
  <Characters>483</Characters>
  <Lines>0</Lines>
  <Paragraphs>0</Paragraphs>
  <TotalTime>4</TotalTime>
  <ScaleCrop>false</ScaleCrop>
  <LinksUpToDate>false</LinksUpToDate>
  <CharactersWithSpaces>492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WING</dc:creator>
  <cp:lastModifiedBy>Suowh</cp:lastModifiedBy>
  <dcterms:modified xsi:type="dcterms:W3CDTF">2025-05-19T04:42:33Z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eyJoZGlkIjoiZDhmMmNiOTdkYWQ1ZWUyMTk3NGY5OTFlMTEyYmJmMGYiLCJ1c2VySWQiOiI3MDA1ODc4NDgifQ==</vt:lpwstr>
  </property>
  <property fmtid="{D5CDD505-2E9C-101B-9397-08002B2CF9AE}" pid="6" name="ICV">
    <vt:lpwstr>F41C1DC6D8A7465DAD1F759D379C7094_12</vt:lpwstr>
  </property>
</Properties>
</file>